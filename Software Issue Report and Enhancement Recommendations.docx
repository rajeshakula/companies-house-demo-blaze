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03727" w14:textId="77777777" w:rsidR="009E12E3" w:rsidRPr="00A96D43" w:rsidRDefault="00000000">
      <w:pPr>
        <w:rPr>
          <w:b/>
          <w:bCs/>
          <w:sz w:val="36"/>
          <w:szCs w:val="36"/>
        </w:rPr>
      </w:pPr>
      <w:r w:rsidRPr="00A96D43">
        <w:rPr>
          <w:b/>
          <w:bCs/>
          <w:sz w:val="36"/>
          <w:szCs w:val="36"/>
        </w:rPr>
        <w:t>Software Issue Report and Enhancement Recommendations</w:t>
      </w:r>
    </w:p>
    <w:p w14:paraId="30D0CD87" w14:textId="77777777" w:rsidR="009E12E3" w:rsidRDefault="00000000">
      <w:pPr>
        <w:rPr>
          <w:b/>
          <w:bCs/>
        </w:rPr>
      </w:pPr>
      <w:r>
        <w:rPr>
          <w:b/>
          <w:bCs/>
        </w:rPr>
        <w:t>Critical Issues</w:t>
      </w:r>
    </w:p>
    <w:p w14:paraId="55697F58" w14:textId="77777777" w:rsidR="009E12E3" w:rsidRDefault="00000000">
      <w:pPr>
        <w:rPr>
          <w:b/>
          <w:bCs/>
        </w:rPr>
      </w:pPr>
      <w:r>
        <w:rPr>
          <w:b/>
          <w:bCs/>
        </w:rPr>
        <w:t>1. Contact Form Validation</w:t>
      </w:r>
    </w:p>
    <w:p w14:paraId="4B4741DD" w14:textId="77777777" w:rsidR="009E12E3" w:rsidRDefault="00000000">
      <w:r>
        <w:rPr>
          <w:b/>
          <w:bCs/>
        </w:rPr>
        <w:t>Issue:</w:t>
      </w:r>
      <w:r>
        <w:t xml:space="preserve"> The contact form allows submission of empty messages without proper validation. </w:t>
      </w:r>
    </w:p>
    <w:p w14:paraId="07B68E89" w14:textId="77777777" w:rsidR="009E12E3" w:rsidRDefault="00000000">
      <w:r>
        <w:rPr>
          <w:b/>
          <w:bCs/>
        </w:rPr>
        <w:t>Steps to Reproduce:</w:t>
      </w:r>
      <w:r>
        <w:t xml:space="preserve"> Navigate to Contact → Click "Send Message" without entering any data</w:t>
      </w:r>
    </w:p>
    <w:p w14:paraId="0186C9AF" w14:textId="77777777" w:rsidR="009E12E3" w:rsidRDefault="00000000">
      <w:r>
        <w:rPr>
          <w:b/>
          <w:bCs/>
        </w:rPr>
        <w:t>Result:</w:t>
      </w:r>
      <w:r>
        <w:t xml:space="preserve"> Empty message is successfully submitted </w:t>
      </w:r>
    </w:p>
    <w:p w14:paraId="2AF3DC9F" w14:textId="77777777" w:rsidR="009E12E3" w:rsidRDefault="00000000">
      <w:r>
        <w:rPr>
          <w:b/>
          <w:bCs/>
        </w:rPr>
        <w:t>Impact:</w:t>
      </w:r>
      <w:r>
        <w:t xml:space="preserve"> Data integrity issues and potential spam</w:t>
      </w:r>
    </w:p>
    <w:p w14:paraId="55F7630F" w14:textId="721AEB66" w:rsidR="00A96D43" w:rsidRDefault="00A96D43">
      <w:r>
        <w:t>Evidence:</w:t>
      </w:r>
    </w:p>
    <w:p w14:paraId="6F14A8EA" w14:textId="1B454E6F" w:rsidR="00A96D43" w:rsidRDefault="00A96D43">
      <w:r w:rsidRPr="00A96D43">
        <w:drawing>
          <wp:inline distT="0" distB="0" distL="0" distR="0" wp14:anchorId="4CDEC68D" wp14:editId="099748B4">
            <wp:extent cx="2309293" cy="2277966"/>
            <wp:effectExtent l="0" t="0" r="0" b="8255"/>
            <wp:docPr id="1554935971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35971" name="Picture 1" descr="A screenshot of a contact for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526" cy="23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9361" w14:textId="77777777" w:rsidR="009E12E3" w:rsidRDefault="00000000">
      <w:pPr>
        <w:rPr>
          <w:b/>
          <w:bCs/>
        </w:rPr>
      </w:pPr>
      <w:r>
        <w:rPr>
          <w:b/>
          <w:bCs/>
        </w:rPr>
        <w:t>2. About Us Media Loading Error</w:t>
      </w:r>
    </w:p>
    <w:p w14:paraId="4F19F0DA" w14:textId="77777777" w:rsidR="009E12E3" w:rsidRDefault="00000000">
      <w:r>
        <w:rPr>
          <w:b/>
          <w:bCs/>
        </w:rPr>
        <w:t>Issue:</w:t>
      </w:r>
      <w:r>
        <w:t xml:space="preserve"> The "About Us" page displays a media loading error. </w:t>
      </w:r>
    </w:p>
    <w:p w14:paraId="3139C00D" w14:textId="77777777" w:rsidR="009E12E3" w:rsidRDefault="00000000">
      <w:r>
        <w:rPr>
          <w:b/>
          <w:bCs/>
        </w:rPr>
        <w:t>Error Message:</w:t>
      </w:r>
      <w:r>
        <w:t xml:space="preserve"> "The media could not be loaded, either because the server or network failed or because the format is not supported."</w:t>
      </w:r>
    </w:p>
    <w:p w14:paraId="0F8978EF" w14:textId="77777777" w:rsidR="009E12E3" w:rsidRDefault="00000000">
      <w:r>
        <w:rPr>
          <w:b/>
          <w:bCs/>
        </w:rPr>
        <w:t>Impact:</w:t>
      </w:r>
      <w:r>
        <w:t xml:space="preserve"> Poor user experience and incomplete page functionality</w:t>
      </w:r>
    </w:p>
    <w:p w14:paraId="4A882BE9" w14:textId="26582A1E" w:rsidR="00A96D43" w:rsidRDefault="00A96D43">
      <w:r>
        <w:t>Evidence:</w:t>
      </w:r>
    </w:p>
    <w:p w14:paraId="0A3A27ED" w14:textId="2D28E086" w:rsidR="00A96D43" w:rsidRDefault="00A96D43">
      <w:r w:rsidRPr="00A96D43">
        <w:drawing>
          <wp:inline distT="0" distB="0" distL="0" distR="0" wp14:anchorId="143A3499" wp14:editId="33AD8394">
            <wp:extent cx="3456305" cy="1263246"/>
            <wp:effectExtent l="0" t="0" r="0" b="0"/>
            <wp:docPr id="16601924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9242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400" cy="127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23DF" w14:textId="77777777" w:rsidR="009E12E3" w:rsidRDefault="00000000">
      <w:pPr>
        <w:rPr>
          <w:b/>
          <w:bCs/>
        </w:rPr>
      </w:pPr>
      <w:r>
        <w:rPr>
          <w:b/>
          <w:bCs/>
        </w:rPr>
        <w:t>3. Cart and Order Processing Issues</w:t>
      </w:r>
    </w:p>
    <w:p w14:paraId="68F9DA95" w14:textId="77777777" w:rsidR="009E12E3" w:rsidRDefault="00000000">
      <w:pPr>
        <w:rPr>
          <w:b/>
          <w:bCs/>
        </w:rPr>
      </w:pPr>
      <w:r>
        <w:rPr>
          <w:b/>
          <w:bCs/>
        </w:rPr>
        <w:t>3a. Payment Form Validation</w:t>
      </w:r>
    </w:p>
    <w:p w14:paraId="54436549" w14:textId="77777777" w:rsidR="009E12E3" w:rsidRDefault="00000000">
      <w:r>
        <w:rPr>
          <w:b/>
          <w:bCs/>
        </w:rPr>
        <w:t>Issue:</w:t>
      </w:r>
      <w:r>
        <w:t xml:space="preserve"> The order form lacks proper validation for payment fields. </w:t>
      </w:r>
    </w:p>
    <w:p w14:paraId="38919596" w14:textId="77777777" w:rsidR="009E12E3" w:rsidRDefault="00000000">
      <w:r>
        <w:rPr>
          <w:b/>
          <w:bCs/>
        </w:rPr>
        <w:t>Example:</w:t>
      </w:r>
      <w:r>
        <w:t xml:space="preserve"> Invalid year entries like "e20026" are accepted in credit card fields </w:t>
      </w:r>
    </w:p>
    <w:p w14:paraId="44245CD4" w14:textId="77777777" w:rsidR="009E12E3" w:rsidRDefault="00000000">
      <w:r>
        <w:rPr>
          <w:b/>
          <w:bCs/>
        </w:rPr>
        <w:lastRenderedPageBreak/>
        <w:t>Impact:</w:t>
      </w:r>
      <w:r>
        <w:t xml:space="preserve"> Potential payment processing failures and security concerns</w:t>
      </w:r>
    </w:p>
    <w:p w14:paraId="0C1FCC27" w14:textId="7B4035BD" w:rsidR="00A96D43" w:rsidRDefault="00A96D43">
      <w:r>
        <w:t>Evidence:</w:t>
      </w:r>
    </w:p>
    <w:p w14:paraId="23A4B9CA" w14:textId="33A72AC2" w:rsidR="00A96D43" w:rsidRDefault="00A96D43">
      <w:r w:rsidRPr="00A96D43">
        <w:drawing>
          <wp:inline distT="0" distB="0" distL="0" distR="0" wp14:anchorId="2F202254" wp14:editId="38FBD40F">
            <wp:extent cx="3446178" cy="3017520"/>
            <wp:effectExtent l="0" t="0" r="1905" b="0"/>
            <wp:docPr id="1172826679" name="Picture 1" descr="A screenshot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26679" name="Picture 1" descr="A screenshot of a credit ca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864" cy="30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CD12" w14:textId="77777777" w:rsidR="00A96D43" w:rsidRDefault="00A96D43"/>
    <w:p w14:paraId="420A19D7" w14:textId="77777777" w:rsidR="009E12E3" w:rsidRDefault="00000000">
      <w:pPr>
        <w:rPr>
          <w:b/>
          <w:bCs/>
        </w:rPr>
      </w:pPr>
      <w:r>
        <w:rPr>
          <w:b/>
          <w:bCs/>
        </w:rPr>
        <w:t>3b. Empty Cart Processing</w:t>
      </w:r>
    </w:p>
    <w:p w14:paraId="188E2B5E" w14:textId="77777777" w:rsidR="009E12E3" w:rsidRDefault="00000000">
      <w:r>
        <w:rPr>
          <w:b/>
          <w:bCs/>
        </w:rPr>
        <w:t>Issue:</w:t>
      </w:r>
      <w:r>
        <w:t xml:space="preserve"> Users can place orders with empty shopping carts. </w:t>
      </w:r>
    </w:p>
    <w:p w14:paraId="21227BF5" w14:textId="77777777" w:rsidR="009E12E3" w:rsidRDefault="00000000">
      <w:r>
        <w:rPr>
          <w:b/>
          <w:bCs/>
        </w:rPr>
        <w:t>Expected Behaviour:</w:t>
      </w:r>
      <w:r>
        <w:t xml:space="preserve"> The "Place Order" button should be disabled when no items are present in the cart </w:t>
      </w:r>
    </w:p>
    <w:p w14:paraId="42FA326E" w14:textId="77777777" w:rsidR="009E12E3" w:rsidRDefault="00000000">
      <w:r>
        <w:rPr>
          <w:b/>
          <w:bCs/>
        </w:rPr>
        <w:t>Impact:</w:t>
      </w:r>
      <w:r>
        <w:t xml:space="preserve"> Unnecessary processing and potential system errors</w:t>
      </w:r>
    </w:p>
    <w:p w14:paraId="136D8A4B" w14:textId="77777777" w:rsidR="009E12E3" w:rsidRDefault="00000000">
      <w:pPr>
        <w:rPr>
          <w:b/>
          <w:bCs/>
        </w:rPr>
      </w:pPr>
      <w:r>
        <w:rPr>
          <w:b/>
          <w:bCs/>
        </w:rPr>
        <w:t>User Interface and Experience Issues</w:t>
      </w:r>
    </w:p>
    <w:p w14:paraId="6C5F1B09" w14:textId="77777777" w:rsidR="009E12E3" w:rsidRDefault="00000000">
      <w:pPr>
        <w:rPr>
          <w:b/>
          <w:bCs/>
        </w:rPr>
      </w:pPr>
      <w:r>
        <w:rPr>
          <w:b/>
          <w:bCs/>
        </w:rPr>
        <w:t>4. Profile Accessibility</w:t>
      </w:r>
    </w:p>
    <w:p w14:paraId="179D2687" w14:textId="77777777" w:rsidR="009E12E3" w:rsidRDefault="00000000">
      <w:r>
        <w:rPr>
          <w:b/>
          <w:bCs/>
        </w:rPr>
        <w:t>Enhancement:</w:t>
      </w:r>
      <w:r>
        <w:t xml:space="preserve"> User profile information should be easily accessible after login. </w:t>
      </w:r>
    </w:p>
    <w:p w14:paraId="02DBBF12" w14:textId="77777777" w:rsidR="009E12E3" w:rsidRDefault="00000000">
      <w:r>
        <w:rPr>
          <w:b/>
          <w:bCs/>
        </w:rPr>
        <w:t>Recommendation:</w:t>
      </w:r>
      <w:r>
        <w:t xml:space="preserve"> Position the profile link in either the top-right or top-left corner for improved user experience and quick access to account details.</w:t>
      </w:r>
    </w:p>
    <w:p w14:paraId="144CF371" w14:textId="549A3B65" w:rsidR="00A732F7" w:rsidRDefault="00A732F7">
      <w:r w:rsidRPr="00A732F7">
        <w:drawing>
          <wp:inline distT="0" distB="0" distL="0" distR="0" wp14:anchorId="3BE578B8" wp14:editId="3A17F4CF">
            <wp:extent cx="5731510" cy="1702435"/>
            <wp:effectExtent l="0" t="0" r="2540" b="0"/>
            <wp:docPr id="200331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14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C797" w14:textId="77777777" w:rsidR="009E12E3" w:rsidRDefault="00000000">
      <w:pPr>
        <w:rPr>
          <w:b/>
          <w:bCs/>
        </w:rPr>
      </w:pPr>
      <w:r>
        <w:rPr>
          <w:b/>
          <w:bCs/>
        </w:rPr>
        <w:t>5. Gallery Display Limitations</w:t>
      </w:r>
    </w:p>
    <w:p w14:paraId="341ED296" w14:textId="77777777" w:rsidR="009E12E3" w:rsidRDefault="00000000">
      <w:r>
        <w:rPr>
          <w:b/>
          <w:bCs/>
        </w:rPr>
        <w:lastRenderedPageBreak/>
        <w:t>Issues Identified:</w:t>
      </w:r>
    </w:p>
    <w:p w14:paraId="1D819019" w14:textId="77777777" w:rsidR="009E12E3" w:rsidRDefault="00000000">
      <w:pPr>
        <w:numPr>
          <w:ilvl w:val="0"/>
          <w:numId w:val="1"/>
        </w:numPr>
      </w:pPr>
      <w:r>
        <w:t>Homepage gallery only displays Mobiles and Laptops, excluding Monitors</w:t>
      </w:r>
    </w:p>
    <w:p w14:paraId="0E81CD20" w14:textId="77777777" w:rsidR="009E12E3" w:rsidRDefault="00000000">
      <w:pPr>
        <w:numPr>
          <w:ilvl w:val="0"/>
          <w:numId w:val="1"/>
        </w:numPr>
      </w:pPr>
      <w:r>
        <w:t>Gallery content does not update based on selected category</w:t>
      </w:r>
    </w:p>
    <w:p w14:paraId="24A70763" w14:textId="77777777" w:rsidR="009E12E3" w:rsidRDefault="00000000">
      <w:pPr>
        <w:numPr>
          <w:ilvl w:val="0"/>
          <w:numId w:val="1"/>
        </w:numPr>
      </w:pPr>
      <w:r>
        <w:t>After adding items to cart, users remain on the same page</w:t>
      </w:r>
    </w:p>
    <w:p w14:paraId="36D334BC" w14:textId="77777777" w:rsidR="009E12E3" w:rsidRDefault="00000000">
      <w:r>
        <w:rPr>
          <w:b/>
          <w:bCs/>
        </w:rPr>
        <w:t>Recommendations:</w:t>
      </w:r>
    </w:p>
    <w:p w14:paraId="5F9AECFB" w14:textId="77777777" w:rsidR="009E12E3" w:rsidRDefault="00000000">
      <w:pPr>
        <w:numPr>
          <w:ilvl w:val="0"/>
          <w:numId w:val="2"/>
        </w:numPr>
      </w:pPr>
      <w:r>
        <w:t>Include all product categories (Monitors, Mobiles, Laptops) in the homepage gallery</w:t>
      </w:r>
    </w:p>
    <w:p w14:paraId="55824D79" w14:textId="77777777" w:rsidR="009E12E3" w:rsidRDefault="00000000">
      <w:pPr>
        <w:numPr>
          <w:ilvl w:val="0"/>
          <w:numId w:val="2"/>
        </w:numPr>
      </w:pPr>
      <w:r>
        <w:t>Implement dynamic gallery filtering based on category selection</w:t>
      </w:r>
    </w:p>
    <w:p w14:paraId="02E2F134" w14:textId="77777777" w:rsidR="009E12E3" w:rsidRDefault="00000000">
      <w:pPr>
        <w:numPr>
          <w:ilvl w:val="0"/>
          <w:numId w:val="2"/>
        </w:numPr>
      </w:pPr>
      <w:r>
        <w:t>Redirect users to homepage or previous page after adding items to cart for continued shopping</w:t>
      </w:r>
    </w:p>
    <w:p w14:paraId="574C0DFD" w14:textId="77777777" w:rsidR="009E12E3" w:rsidRDefault="00000000">
      <w:pPr>
        <w:rPr>
          <w:b/>
          <w:bCs/>
        </w:rPr>
      </w:pPr>
      <w:r>
        <w:rPr>
          <w:b/>
          <w:bCs/>
        </w:rPr>
        <w:t>6. Cart Functionality Issues</w:t>
      </w:r>
    </w:p>
    <w:p w14:paraId="1BC1824C" w14:textId="77777777" w:rsidR="009E12E3" w:rsidRDefault="00000000">
      <w:pPr>
        <w:rPr>
          <w:b/>
          <w:bCs/>
        </w:rPr>
      </w:pPr>
      <w:r>
        <w:rPr>
          <w:b/>
          <w:bCs/>
        </w:rPr>
        <w:t>6a. Quantity Selection</w:t>
      </w:r>
    </w:p>
    <w:p w14:paraId="69B070DA" w14:textId="77777777" w:rsidR="009E12E3" w:rsidRDefault="00000000">
      <w:r>
        <w:rPr>
          <w:b/>
          <w:bCs/>
        </w:rPr>
        <w:t>Issue:</w:t>
      </w:r>
      <w:r>
        <w:t xml:space="preserve"> Users must repeatedly click "Add to Cart" to add multiple quantities of the same product. </w:t>
      </w:r>
      <w:r>
        <w:rPr>
          <w:b/>
          <w:bCs/>
        </w:rPr>
        <w:t>Current Behaviour:</w:t>
      </w:r>
      <w:r>
        <w:t xml:space="preserve"> Each click creates a separate cart entry for the same product </w:t>
      </w:r>
    </w:p>
    <w:p w14:paraId="30E653D5" w14:textId="77777777" w:rsidR="009E12E3" w:rsidRDefault="00000000">
      <w:r>
        <w:rPr>
          <w:b/>
          <w:bCs/>
        </w:rPr>
        <w:t>Recommendation:</w:t>
      </w:r>
      <w:r>
        <w:t xml:space="preserve"> Implement quantity selector allowing users to specify desired number of items in a single action</w:t>
      </w:r>
    </w:p>
    <w:p w14:paraId="49751506" w14:textId="2213FEF6" w:rsidR="00A96D43" w:rsidRDefault="00A96D43">
      <w:r w:rsidRPr="00A96D43">
        <w:drawing>
          <wp:inline distT="0" distB="0" distL="0" distR="0" wp14:anchorId="7428E7B3" wp14:editId="074A22F5">
            <wp:extent cx="5391150" cy="1834086"/>
            <wp:effectExtent l="0" t="0" r="0" b="0"/>
            <wp:docPr id="159252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6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261" cy="18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D6CB" w14:textId="77777777" w:rsidR="009E12E3" w:rsidRDefault="00000000">
      <w:pPr>
        <w:rPr>
          <w:b/>
          <w:bCs/>
        </w:rPr>
      </w:pPr>
      <w:r>
        <w:rPr>
          <w:b/>
          <w:bCs/>
        </w:rPr>
        <w:t>6b. Cart Order Consistency</w:t>
      </w:r>
    </w:p>
    <w:p w14:paraId="797ED700" w14:textId="77777777" w:rsidR="009E12E3" w:rsidRDefault="00000000">
      <w:r>
        <w:rPr>
          <w:b/>
          <w:bCs/>
        </w:rPr>
        <w:t>Issue:</w:t>
      </w:r>
      <w:r>
        <w:t xml:space="preserve"> Product order in cart changes unpredictably when items are deleted or user navigated back to Cart page after visiting some other tab. </w:t>
      </w:r>
    </w:p>
    <w:p w14:paraId="120B101E" w14:textId="77777777" w:rsidR="009E12E3" w:rsidRDefault="00000000">
      <w:r>
        <w:rPr>
          <w:b/>
          <w:bCs/>
        </w:rPr>
        <w:t>Impact:</w:t>
      </w:r>
      <w:r>
        <w:t xml:space="preserve"> Confusing user experience and difficulty in cart management</w:t>
      </w:r>
    </w:p>
    <w:p w14:paraId="4D75FEC7" w14:textId="77777777" w:rsidR="009E12E3" w:rsidRDefault="00000000">
      <w:pPr>
        <w:rPr>
          <w:b/>
          <w:bCs/>
        </w:rPr>
      </w:pPr>
      <w:r>
        <w:rPr>
          <w:b/>
          <w:bCs/>
        </w:rPr>
        <w:t>6c. Product Details Access</w:t>
      </w:r>
    </w:p>
    <w:p w14:paraId="42BBF4C1" w14:textId="77777777" w:rsidR="009E12E3" w:rsidRDefault="00000000">
      <w:r>
        <w:rPr>
          <w:b/>
          <w:bCs/>
        </w:rPr>
        <w:t>Issue:</w:t>
      </w:r>
      <w:r>
        <w:t xml:space="preserve"> No mechanism to view product details from within the cart. </w:t>
      </w:r>
    </w:p>
    <w:p w14:paraId="3FA96F7F" w14:textId="77777777" w:rsidR="009E12E3" w:rsidRDefault="00000000">
      <w:r>
        <w:rPr>
          <w:b/>
          <w:bCs/>
        </w:rPr>
        <w:t>Recommendation:</w:t>
      </w:r>
      <w:r>
        <w:t xml:space="preserve"> Provide links or buttons allowing users to review product specifications from the cart page</w:t>
      </w:r>
    </w:p>
    <w:p w14:paraId="62273DBE" w14:textId="77777777" w:rsidR="009E12E3" w:rsidRDefault="00000000">
      <w:pPr>
        <w:rPr>
          <w:b/>
          <w:bCs/>
        </w:rPr>
      </w:pPr>
      <w:r>
        <w:rPr>
          <w:b/>
          <w:bCs/>
        </w:rPr>
        <w:t>6d. Cart Pagination and Navigation</w:t>
      </w:r>
    </w:p>
    <w:p w14:paraId="16787D5D" w14:textId="77777777" w:rsidR="009E12E3" w:rsidRDefault="00000000">
      <w:r>
        <w:rPr>
          <w:b/>
          <w:bCs/>
        </w:rPr>
        <w:t>Issue:</w:t>
      </w:r>
      <w:r>
        <w:t xml:space="preserve"> Cart lacks pagination functionality for managing large numbers of items, causing layout and usability problems. </w:t>
      </w:r>
    </w:p>
    <w:p w14:paraId="0E84B51C" w14:textId="77777777" w:rsidR="00A732F7" w:rsidRDefault="00000000">
      <w:r>
        <w:rPr>
          <w:b/>
          <w:bCs/>
        </w:rPr>
        <w:lastRenderedPageBreak/>
        <w:t xml:space="preserve">Current </w:t>
      </w:r>
      <w:r w:rsidR="007E79D0">
        <w:rPr>
          <w:b/>
          <w:bCs/>
        </w:rPr>
        <w:t>Behaviour</w:t>
      </w:r>
      <w:r>
        <w:rPr>
          <w:b/>
          <w:bCs/>
        </w:rPr>
        <w:t>:</w:t>
      </w:r>
      <w:r>
        <w:t xml:space="preserve"> When cart contains numerous items (e.g., 20+ products), users must scroll extensively to view all items</w:t>
      </w:r>
    </w:p>
    <w:p w14:paraId="0B583572" w14:textId="54235B61" w:rsidR="00A732F7" w:rsidRDefault="00A732F7">
      <w:r>
        <w:t xml:space="preserve">Evidence: missing menu </w:t>
      </w:r>
    </w:p>
    <w:p w14:paraId="276E1C5F" w14:textId="030A9CCE" w:rsidR="009E12E3" w:rsidRDefault="00A732F7">
      <w:r w:rsidRPr="00A732F7">
        <w:drawing>
          <wp:inline distT="0" distB="0" distL="0" distR="0" wp14:anchorId="492E407C" wp14:editId="2ABE015F">
            <wp:extent cx="5731510" cy="2699385"/>
            <wp:effectExtent l="0" t="0" r="2540" b="5715"/>
            <wp:docPr id="2068326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263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6433C35" w14:textId="77777777" w:rsidR="009E12E3" w:rsidRDefault="00000000">
      <w:r>
        <w:rPr>
          <w:b/>
          <w:bCs/>
        </w:rPr>
        <w:t>Specific Problems:</w:t>
      </w:r>
    </w:p>
    <w:p w14:paraId="1C6992F9" w14:textId="77777777" w:rsidR="009E12E3" w:rsidRDefault="00000000">
      <w:pPr>
        <w:numPr>
          <w:ilvl w:val="0"/>
          <w:numId w:val="3"/>
        </w:numPr>
      </w:pPr>
      <w:r>
        <w:t>Website headers are not fixed during vertical scrolling</w:t>
      </w:r>
    </w:p>
    <w:p w14:paraId="19382C82" w14:textId="77777777" w:rsidR="009E12E3" w:rsidRDefault="00000000">
      <w:pPr>
        <w:numPr>
          <w:ilvl w:val="0"/>
          <w:numId w:val="3"/>
        </w:numPr>
      </w:pPr>
      <w:r>
        <w:t>Excessive scrolling disrupts website alignment and user experience</w:t>
      </w:r>
    </w:p>
    <w:p w14:paraId="1B1026BC" w14:textId="77777777" w:rsidR="009E12E3" w:rsidRDefault="00000000">
      <w:pPr>
        <w:numPr>
          <w:ilvl w:val="0"/>
          <w:numId w:val="3"/>
        </w:numPr>
      </w:pPr>
      <w:r>
        <w:t xml:space="preserve">No efficient way to navigate through large cart contents </w:t>
      </w:r>
    </w:p>
    <w:p w14:paraId="55AAB3EA" w14:textId="77777777" w:rsidR="009E12E3" w:rsidRDefault="00000000">
      <w:r>
        <w:rPr>
          <w:b/>
          <w:bCs/>
        </w:rPr>
        <w:t>Recommendation:</w:t>
      </w:r>
      <w:r>
        <w:t xml:space="preserve"> Implement pagination controls allowing users to navigate through cart items in manageable segments while maintaining fixed headers and consistent page layout</w:t>
      </w:r>
    </w:p>
    <w:p w14:paraId="10C50C00" w14:textId="77777777" w:rsidR="009E12E3" w:rsidRDefault="009E12E3"/>
    <w:p w14:paraId="726A165E" w14:textId="77777777" w:rsidR="009E12E3" w:rsidRDefault="00000000">
      <w:pPr>
        <w:rPr>
          <w:b/>
          <w:bCs/>
        </w:rPr>
      </w:pPr>
      <w:r>
        <w:rPr>
          <w:b/>
          <w:bCs/>
        </w:rPr>
        <w:t>7. Navigation and Layout Issues</w:t>
      </w:r>
    </w:p>
    <w:p w14:paraId="6AE90118" w14:textId="77777777" w:rsidR="009E12E3" w:rsidRDefault="00000000">
      <w:pPr>
        <w:rPr>
          <w:b/>
          <w:bCs/>
        </w:rPr>
      </w:pPr>
      <w:r>
        <w:rPr>
          <w:b/>
          <w:bCs/>
        </w:rPr>
        <w:t>7a. Duplicate Navigation Elements</w:t>
      </w:r>
    </w:p>
    <w:p w14:paraId="07DBD3C2" w14:textId="77777777" w:rsidR="009E12E3" w:rsidRDefault="00000000">
      <w:r>
        <w:rPr>
          <w:b/>
          <w:bCs/>
        </w:rPr>
        <w:t>Issue:</w:t>
      </w:r>
      <w:r>
        <w:t xml:space="preserve"> "About Us" link appears twice - at the top and bottom of the website </w:t>
      </w:r>
    </w:p>
    <w:p w14:paraId="17576B75" w14:textId="77777777" w:rsidR="009E12E3" w:rsidRDefault="00000000">
      <w:r>
        <w:rPr>
          <w:b/>
          <w:bCs/>
        </w:rPr>
        <w:t>Impact:</w:t>
      </w:r>
      <w:r>
        <w:t xml:space="preserve"> Redundant navigation and potential user confusion</w:t>
      </w:r>
    </w:p>
    <w:p w14:paraId="084B7E80" w14:textId="2F0234EC" w:rsidR="00A732F7" w:rsidRDefault="00A732F7">
      <w:r w:rsidRPr="00A732F7">
        <w:drawing>
          <wp:inline distT="0" distB="0" distL="0" distR="0" wp14:anchorId="02B4FD75" wp14:editId="431E07A2">
            <wp:extent cx="3002192" cy="1178560"/>
            <wp:effectExtent l="0" t="0" r="8255" b="2540"/>
            <wp:docPr id="528226952" name="Picture 1" descr="A purpl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6952" name="Picture 1" descr="A purple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163" cy="11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20E7" w14:textId="77777777" w:rsidR="009E12E3" w:rsidRDefault="00000000">
      <w:pPr>
        <w:rPr>
          <w:b/>
          <w:bCs/>
        </w:rPr>
      </w:pPr>
      <w:r>
        <w:rPr>
          <w:b/>
          <w:bCs/>
        </w:rPr>
        <w:t>7b. Inconsistent Header Layout</w:t>
      </w:r>
    </w:p>
    <w:p w14:paraId="2574F6A4" w14:textId="77777777" w:rsidR="009E12E3" w:rsidRDefault="00000000">
      <w:r>
        <w:rPr>
          <w:b/>
          <w:bCs/>
        </w:rPr>
        <w:t>Issue:</w:t>
      </w:r>
      <w:r>
        <w:t xml:space="preserve"> Navigation links/tabs(Home, Contact, About Us etc.,) placement in the header changes unpredictably </w:t>
      </w:r>
    </w:p>
    <w:p w14:paraId="1326B850" w14:textId="77777777" w:rsidR="009E12E3" w:rsidRDefault="00000000">
      <w:r>
        <w:rPr>
          <w:b/>
          <w:bCs/>
        </w:rPr>
        <w:t>Impact:</w:t>
      </w:r>
      <w:r>
        <w:t xml:space="preserve"> Poor user experience and navigation difficulties</w:t>
      </w:r>
    </w:p>
    <w:p w14:paraId="26E288B3" w14:textId="0E0DB07B" w:rsidR="00A732F7" w:rsidRPr="00A732F7" w:rsidRDefault="00A732F7">
      <w:pPr>
        <w:rPr>
          <w:b/>
          <w:bCs/>
        </w:rPr>
      </w:pPr>
      <w:r w:rsidRPr="00A732F7">
        <w:rPr>
          <w:b/>
          <w:bCs/>
        </w:rPr>
        <w:lastRenderedPageBreak/>
        <w:t>Evidence:</w:t>
      </w:r>
    </w:p>
    <w:p w14:paraId="0EF9A9F5" w14:textId="1F050B2A" w:rsidR="00A96D43" w:rsidRPr="00A96D43" w:rsidRDefault="00A96D43">
      <w:pPr>
        <w:rPr>
          <w:b/>
          <w:bCs/>
        </w:rPr>
      </w:pPr>
      <w:r w:rsidRPr="00A96D43">
        <w:rPr>
          <w:b/>
          <w:bCs/>
        </w:rPr>
        <w:t>Menu placement when the user is on Home page</w:t>
      </w:r>
    </w:p>
    <w:p w14:paraId="374265D9" w14:textId="416138B3" w:rsidR="00A96D43" w:rsidRDefault="00A96D43">
      <w:r w:rsidRPr="00A96D43">
        <w:drawing>
          <wp:inline distT="0" distB="0" distL="0" distR="0" wp14:anchorId="49C8F92D" wp14:editId="2C241B95">
            <wp:extent cx="5731510" cy="1631950"/>
            <wp:effectExtent l="0" t="0" r="2540" b="6350"/>
            <wp:docPr id="1802813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136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F1B3" w14:textId="3352F1C3" w:rsidR="00A96D43" w:rsidRPr="00A96D43" w:rsidRDefault="00A96D43">
      <w:pPr>
        <w:rPr>
          <w:b/>
          <w:bCs/>
        </w:rPr>
      </w:pPr>
      <w:r w:rsidRPr="00A96D43">
        <w:rPr>
          <w:b/>
          <w:bCs/>
        </w:rPr>
        <w:t>Menu placement changed when the user clicked on Cart</w:t>
      </w:r>
    </w:p>
    <w:p w14:paraId="223AC6EF" w14:textId="6DE75B62" w:rsidR="00A96D43" w:rsidRDefault="00A96D43">
      <w:r w:rsidRPr="00A96D43">
        <w:drawing>
          <wp:inline distT="0" distB="0" distL="0" distR="0" wp14:anchorId="5FA9B6DC" wp14:editId="778926C9">
            <wp:extent cx="5731510" cy="2819400"/>
            <wp:effectExtent l="0" t="0" r="2540" b="0"/>
            <wp:docPr id="189041042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0426" name="Picture 1" descr="A screenshot of a websit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B59D" w14:textId="77777777" w:rsidR="00A96D43" w:rsidRDefault="00A96D43"/>
    <w:p w14:paraId="4F799A85" w14:textId="77777777" w:rsidR="009E12E3" w:rsidRDefault="00000000">
      <w:pPr>
        <w:rPr>
          <w:b/>
          <w:bCs/>
        </w:rPr>
      </w:pPr>
      <w:r>
        <w:rPr>
          <w:b/>
          <w:bCs/>
        </w:rPr>
        <w:t>7c. Gallery Navigation Bug</w:t>
      </w:r>
    </w:p>
    <w:p w14:paraId="0729C8C5" w14:textId="77777777" w:rsidR="009E12E3" w:rsidRDefault="00000000">
      <w:r>
        <w:rPr>
          <w:b/>
          <w:bCs/>
        </w:rPr>
        <w:t>Issue:</w:t>
      </w:r>
      <w:r>
        <w:t xml:space="preserve"> Repeatedly clicking the left/right arrow ('&lt;'or’ &gt;‘) in the gallery approximately 10 times causes screen misalignment, hiding website headers </w:t>
      </w:r>
    </w:p>
    <w:p w14:paraId="6907E8FB" w14:textId="77777777" w:rsidR="009E12E3" w:rsidRDefault="00000000">
      <w:r>
        <w:rPr>
          <w:b/>
          <w:bCs/>
        </w:rPr>
        <w:t>Impact:</w:t>
      </w:r>
      <w:r>
        <w:t xml:space="preserve"> Broken user interface and navigation loss</w:t>
      </w:r>
    </w:p>
    <w:p w14:paraId="2E7C9843" w14:textId="1A8204B7" w:rsidR="00A96D43" w:rsidRPr="00A96D43" w:rsidRDefault="00A96D43">
      <w:pPr>
        <w:rPr>
          <w:b/>
          <w:bCs/>
        </w:rPr>
      </w:pPr>
      <w:r w:rsidRPr="00A96D43">
        <w:rPr>
          <w:b/>
          <w:bCs/>
        </w:rPr>
        <w:t>Evidence: Missing menu and headers</w:t>
      </w:r>
    </w:p>
    <w:p w14:paraId="255EFACE" w14:textId="7E1884D8" w:rsidR="00A96D43" w:rsidRDefault="00A96D43">
      <w:r w:rsidRPr="00A96D43">
        <w:lastRenderedPageBreak/>
        <w:drawing>
          <wp:inline distT="0" distB="0" distL="0" distR="0" wp14:anchorId="0DAD4EDA" wp14:editId="5325932A">
            <wp:extent cx="5731510" cy="2505710"/>
            <wp:effectExtent l="0" t="0" r="2540" b="8890"/>
            <wp:docPr id="101031674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16743" name="Picture 1" descr="A screenshot of a cell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E6F5" w14:textId="77777777" w:rsidR="009E12E3" w:rsidRDefault="00000000">
      <w:pPr>
        <w:rPr>
          <w:b/>
          <w:bCs/>
        </w:rPr>
      </w:pPr>
      <w:r>
        <w:rPr>
          <w:b/>
          <w:bCs/>
        </w:rPr>
        <w:t>8. Product Display Issues</w:t>
      </w:r>
    </w:p>
    <w:p w14:paraId="658635EB" w14:textId="77777777" w:rsidR="009E12E3" w:rsidRDefault="00000000">
      <w:pPr>
        <w:rPr>
          <w:b/>
          <w:bCs/>
        </w:rPr>
      </w:pPr>
      <w:r>
        <w:rPr>
          <w:b/>
          <w:bCs/>
        </w:rPr>
        <w:t>8a. Limited Product Images</w:t>
      </w:r>
    </w:p>
    <w:p w14:paraId="68CF6E62" w14:textId="77777777" w:rsidR="009E12E3" w:rsidRDefault="00000000">
      <w:r>
        <w:rPr>
          <w:b/>
          <w:bCs/>
        </w:rPr>
        <w:t>Issue:</w:t>
      </w:r>
      <w:r>
        <w:t xml:space="preserve"> When the user selects a specific product, only single product image displayed on the product details page despite indicators suggesting multiple images are available (three ‘–‘ visible) </w:t>
      </w:r>
    </w:p>
    <w:p w14:paraId="78CA82A9" w14:textId="77777777" w:rsidR="009E12E3" w:rsidRDefault="00000000">
      <w:r>
        <w:rPr>
          <w:b/>
          <w:bCs/>
        </w:rPr>
        <w:t>Expected Behaviour:</w:t>
      </w:r>
      <w:r>
        <w:t xml:space="preserve"> Full image gallery should be accessible when multiple images are available</w:t>
      </w:r>
    </w:p>
    <w:p w14:paraId="33F37319" w14:textId="7256E474" w:rsidR="00A96D43" w:rsidRDefault="00A96D43">
      <w:r w:rsidRPr="00A96D43">
        <w:drawing>
          <wp:inline distT="0" distB="0" distL="0" distR="0" wp14:anchorId="0A87232A" wp14:editId="2525929D">
            <wp:extent cx="5731510" cy="3023870"/>
            <wp:effectExtent l="0" t="0" r="2540" b="5080"/>
            <wp:docPr id="73163670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36706" name="Picture 1" descr="A screenshot of a cell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7E2A" w14:textId="77777777" w:rsidR="009E12E3" w:rsidRDefault="00000000">
      <w:pPr>
        <w:rPr>
          <w:b/>
          <w:bCs/>
        </w:rPr>
      </w:pPr>
      <w:r>
        <w:rPr>
          <w:b/>
          <w:bCs/>
        </w:rPr>
        <w:t>8b. Contact Form Email Validation</w:t>
      </w:r>
    </w:p>
    <w:p w14:paraId="7D0BD2F7" w14:textId="77777777" w:rsidR="009E12E3" w:rsidRDefault="00000000">
      <w:r>
        <w:rPr>
          <w:b/>
          <w:bCs/>
        </w:rPr>
        <w:t>Issue:</w:t>
      </w:r>
      <w:r>
        <w:t xml:space="preserve"> Email field accepts invalid formats and special characters </w:t>
      </w:r>
    </w:p>
    <w:p w14:paraId="49A95966" w14:textId="77777777" w:rsidR="009E12E3" w:rsidRDefault="00000000">
      <w:r>
        <w:rPr>
          <w:b/>
          <w:bCs/>
        </w:rPr>
        <w:t>Example:</w:t>
      </w:r>
      <w:r>
        <w:t xml:space="preserve"> "</w:t>
      </w:r>
      <w:proofErr w:type="spellStart"/>
      <w:r>
        <w:t>lakshmdadaan</w:t>
      </w:r>
      <w:proofErr w:type="spellEnd"/>
      <w:r>
        <w:t xml:space="preserve">$"£%%%" is accepted as valid email </w:t>
      </w:r>
    </w:p>
    <w:p w14:paraId="00D767B7" w14:textId="77777777" w:rsidR="009E12E3" w:rsidRDefault="00000000">
      <w:r>
        <w:rPr>
          <w:b/>
          <w:bCs/>
        </w:rPr>
        <w:t>Impact:</w:t>
      </w:r>
      <w:r>
        <w:t xml:space="preserve"> Data quality issues and potential communication failures</w:t>
      </w:r>
    </w:p>
    <w:p w14:paraId="50872D5C" w14:textId="7B4CE1AF" w:rsidR="00A96D43" w:rsidRPr="00A96D43" w:rsidRDefault="00A96D43">
      <w:pPr>
        <w:rPr>
          <w:b/>
          <w:bCs/>
        </w:rPr>
      </w:pPr>
      <w:r w:rsidRPr="00A96D43">
        <w:rPr>
          <w:b/>
          <w:bCs/>
        </w:rPr>
        <w:t>Evidence:</w:t>
      </w:r>
    </w:p>
    <w:p w14:paraId="3A37AF2D" w14:textId="4C8D42EF" w:rsidR="00A96D43" w:rsidRDefault="00A96D43">
      <w:r w:rsidRPr="00A96D43">
        <w:lastRenderedPageBreak/>
        <w:drawing>
          <wp:inline distT="0" distB="0" distL="0" distR="0" wp14:anchorId="624DB299" wp14:editId="09B02280">
            <wp:extent cx="3567430" cy="2389068"/>
            <wp:effectExtent l="0" t="0" r="0" b="0"/>
            <wp:docPr id="930204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043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943" cy="24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79CC" w14:textId="4AA2252B" w:rsidR="009E12E3" w:rsidRDefault="00000000">
      <w:pPr>
        <w:rPr>
          <w:b/>
          <w:bCs/>
        </w:rPr>
      </w:pPr>
      <w:r>
        <w:rPr>
          <w:b/>
          <w:bCs/>
        </w:rPr>
        <w:t>9. Rapid Click Handling</w:t>
      </w:r>
      <w:r w:rsidR="007E79D0">
        <w:rPr>
          <w:b/>
          <w:bCs/>
        </w:rPr>
        <w:t xml:space="preserve"> – Performance degradation</w:t>
      </w:r>
      <w:r w:rsidR="007E79D0">
        <w:rPr>
          <w:b/>
          <w:bCs/>
        </w:rPr>
        <w:tab/>
      </w:r>
    </w:p>
    <w:p w14:paraId="73F7684A" w14:textId="77777777" w:rsidR="009E12E3" w:rsidRDefault="00000000">
      <w:r>
        <w:rPr>
          <w:b/>
          <w:bCs/>
        </w:rPr>
        <w:t>Issue:</w:t>
      </w:r>
      <w:r>
        <w:t xml:space="preserve"> Users can click "Add to Cart" multiple times in quick succession without waiting for the "Product Added" dialog to close </w:t>
      </w:r>
    </w:p>
    <w:p w14:paraId="7568DABD" w14:textId="77777777" w:rsidR="009E12E3" w:rsidRDefault="00000000">
      <w:r>
        <w:rPr>
          <w:b/>
          <w:bCs/>
        </w:rPr>
        <w:t>Impact:</w:t>
      </w:r>
      <w:r>
        <w:t xml:space="preserve"> Potential duplicate entries and system performance issues </w:t>
      </w:r>
    </w:p>
    <w:p w14:paraId="529C683D" w14:textId="77777777" w:rsidR="009E12E3" w:rsidRDefault="00000000">
      <w:r>
        <w:rPr>
          <w:b/>
          <w:bCs/>
        </w:rPr>
        <w:t>Recommendation:</w:t>
      </w:r>
      <w:r>
        <w:t xml:space="preserve"> Implement click throttling or disable button during processing</w:t>
      </w:r>
    </w:p>
    <w:p w14:paraId="1B590879" w14:textId="7DE985F3" w:rsidR="00A96D43" w:rsidRPr="00A96D43" w:rsidRDefault="00A96D43">
      <w:pPr>
        <w:rPr>
          <w:b/>
          <w:bCs/>
        </w:rPr>
      </w:pPr>
      <w:r w:rsidRPr="00A96D43">
        <w:rPr>
          <w:b/>
          <w:bCs/>
        </w:rPr>
        <w:t>Evidence:</w:t>
      </w:r>
    </w:p>
    <w:p w14:paraId="169E1DF8" w14:textId="36E77DAD" w:rsidR="00A96D43" w:rsidRDefault="00A96D43">
      <w:r w:rsidRPr="00A96D43">
        <w:drawing>
          <wp:inline distT="0" distB="0" distL="0" distR="0" wp14:anchorId="69CD3348" wp14:editId="48FD26FE">
            <wp:extent cx="4027588" cy="3218687"/>
            <wp:effectExtent l="0" t="0" r="0" b="1270"/>
            <wp:docPr id="90403205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32053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1728" cy="32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D56F" w14:textId="77777777" w:rsidR="009E12E3" w:rsidRDefault="00000000">
      <w:pPr>
        <w:rPr>
          <w:b/>
          <w:bCs/>
        </w:rPr>
      </w:pPr>
      <w:r>
        <w:rPr>
          <w:b/>
          <w:bCs/>
        </w:rPr>
        <w:t>Priority Recommendations</w:t>
      </w:r>
    </w:p>
    <w:p w14:paraId="25A3E508" w14:textId="77777777" w:rsidR="009E12E3" w:rsidRDefault="00000000">
      <w:pPr>
        <w:numPr>
          <w:ilvl w:val="0"/>
          <w:numId w:val="4"/>
        </w:numPr>
      </w:pPr>
      <w:r>
        <w:rPr>
          <w:b/>
          <w:bCs/>
        </w:rPr>
        <w:t>High Priority:</w:t>
      </w:r>
      <w:r>
        <w:t xml:space="preserve"> Implement proper form validation across all user input fields</w:t>
      </w:r>
    </w:p>
    <w:p w14:paraId="1B96385A" w14:textId="77777777" w:rsidR="009E12E3" w:rsidRDefault="00000000">
      <w:pPr>
        <w:numPr>
          <w:ilvl w:val="0"/>
          <w:numId w:val="4"/>
        </w:numPr>
      </w:pPr>
      <w:r>
        <w:rPr>
          <w:b/>
          <w:bCs/>
        </w:rPr>
        <w:t>High Priority:</w:t>
      </w:r>
      <w:r>
        <w:t xml:space="preserve"> Fix cart functionality and quantity management</w:t>
      </w:r>
    </w:p>
    <w:p w14:paraId="6CFCA35E" w14:textId="77777777" w:rsidR="009E12E3" w:rsidRDefault="00000000">
      <w:pPr>
        <w:numPr>
          <w:ilvl w:val="0"/>
          <w:numId w:val="4"/>
        </w:numPr>
      </w:pPr>
      <w:r>
        <w:rPr>
          <w:b/>
          <w:bCs/>
        </w:rPr>
        <w:t>Medium Priority:</w:t>
      </w:r>
      <w:r>
        <w:t xml:space="preserve"> Resolve navigation consistency issues</w:t>
      </w:r>
    </w:p>
    <w:p w14:paraId="331442B6" w14:textId="77777777" w:rsidR="009E12E3" w:rsidRDefault="00000000">
      <w:pPr>
        <w:numPr>
          <w:ilvl w:val="0"/>
          <w:numId w:val="4"/>
        </w:numPr>
      </w:pPr>
      <w:r>
        <w:rPr>
          <w:b/>
          <w:bCs/>
        </w:rPr>
        <w:t>Medium Priority:</w:t>
      </w:r>
      <w:r>
        <w:t xml:space="preserve"> Enhance gallery functionality and product display</w:t>
      </w:r>
    </w:p>
    <w:p w14:paraId="2B5019CF" w14:textId="77777777" w:rsidR="009E12E3" w:rsidRDefault="00000000">
      <w:pPr>
        <w:numPr>
          <w:ilvl w:val="0"/>
          <w:numId w:val="4"/>
        </w:numPr>
      </w:pPr>
      <w:r>
        <w:rPr>
          <w:b/>
          <w:bCs/>
        </w:rPr>
        <w:lastRenderedPageBreak/>
        <w:t>Low Priority:</w:t>
      </w:r>
      <w:r>
        <w:t xml:space="preserve"> Improve user interface layout and accessibility</w:t>
      </w:r>
    </w:p>
    <w:p w14:paraId="38E94A8D" w14:textId="77777777" w:rsidR="00815DCD" w:rsidRPr="00815DCD" w:rsidRDefault="00815DCD" w:rsidP="00815DCD">
      <w:pPr>
        <w:rPr>
          <w:b/>
          <w:bCs/>
        </w:rPr>
      </w:pPr>
      <w:r w:rsidRPr="00815DCD">
        <w:rPr>
          <w:b/>
          <w:bCs/>
        </w:rPr>
        <w:t>10. Session Management</w:t>
      </w:r>
    </w:p>
    <w:p w14:paraId="68DDDC3C" w14:textId="353BA847" w:rsidR="00815DCD" w:rsidRDefault="00815DCD" w:rsidP="00815DCD">
      <w:r w:rsidRPr="00815DCD">
        <w:rPr>
          <w:b/>
          <w:bCs/>
        </w:rPr>
        <w:t>Issue:</w:t>
      </w:r>
      <w:r>
        <w:t xml:space="preserve"> When a user logs into the site </w:t>
      </w:r>
      <w:r w:rsidR="00E737DD">
        <w:t>on</w:t>
      </w:r>
      <w:r>
        <w:t xml:space="preserve"> Chrome (or any browser) and adds products to the cart, copying the browser link and accessing it via a new incognito tab still allows the user to view all previously added products.</w:t>
      </w:r>
    </w:p>
    <w:p w14:paraId="7A2561A3" w14:textId="32D24250" w:rsidR="00815DCD" w:rsidRDefault="00815DCD" w:rsidP="00815DCD">
      <w:r w:rsidRPr="00815DCD">
        <w:rPr>
          <w:b/>
          <w:bCs/>
        </w:rPr>
        <w:t>Impact:</w:t>
      </w:r>
      <w:r>
        <w:t xml:space="preserve"> This indicates improper session isolation and exposes user data across sessions</w:t>
      </w:r>
    </w:p>
    <w:p w14:paraId="071F9AB0" w14:textId="77777777" w:rsidR="00815DCD" w:rsidRPr="00815DCD" w:rsidRDefault="00815DCD" w:rsidP="00815DCD">
      <w:pPr>
        <w:rPr>
          <w:b/>
          <w:bCs/>
        </w:rPr>
      </w:pPr>
      <w:r w:rsidRPr="00815DCD">
        <w:rPr>
          <w:b/>
          <w:bCs/>
        </w:rPr>
        <w:t>11. Authentication Across Browsers</w:t>
      </w:r>
    </w:p>
    <w:p w14:paraId="627DF7C6" w14:textId="0B2FE7C5" w:rsidR="00815DCD" w:rsidRDefault="00815DCD" w:rsidP="00815DCD">
      <w:r w:rsidRPr="00815DCD">
        <w:rPr>
          <w:b/>
          <w:bCs/>
        </w:rPr>
        <w:t>Issue:</w:t>
      </w:r>
      <w:r>
        <w:t xml:space="preserve"> When the site is accessed via </w:t>
      </w:r>
      <w:r w:rsidR="00925DCE">
        <w:t xml:space="preserve">Chrome and added the required products to cart without logging in. Then you access the site on </w:t>
      </w:r>
      <w:r>
        <w:t>Firefox or Edge</w:t>
      </w:r>
      <w:r w:rsidR="00925DCE">
        <w:t xml:space="preserve"> or a new incognito mode</w:t>
      </w:r>
      <w:r>
        <w:t>, all products added on Chrome remain accessible.</w:t>
      </w:r>
    </w:p>
    <w:p w14:paraId="15975CB8" w14:textId="3155CA08" w:rsidR="00815DCD" w:rsidRDefault="00815DCD" w:rsidP="00815DCD">
      <w:r w:rsidRPr="00815DCD">
        <w:rPr>
          <w:b/>
          <w:bCs/>
        </w:rPr>
        <w:t xml:space="preserve">Impact: </w:t>
      </w:r>
      <w:r>
        <w:t xml:space="preserve">Demonstrates inconsistent </w:t>
      </w:r>
      <w:r w:rsidR="00925DCE">
        <w:t>session/cookies sharing</w:t>
      </w:r>
      <w:r>
        <w:t xml:space="preserve"> across different browsers and poses a risk</w:t>
      </w:r>
      <w:r w:rsidR="00925DCE">
        <w:t>.</w:t>
      </w:r>
    </w:p>
    <w:p w14:paraId="6ACCC6FF" w14:textId="77777777" w:rsidR="00815DCD" w:rsidRPr="00815DCD" w:rsidRDefault="00815DCD" w:rsidP="00815DCD">
      <w:pPr>
        <w:rPr>
          <w:b/>
          <w:bCs/>
        </w:rPr>
      </w:pPr>
      <w:r w:rsidRPr="00815DCD">
        <w:rPr>
          <w:b/>
          <w:bCs/>
        </w:rPr>
        <w:t>12. Mobile View Header Alignment</w:t>
      </w:r>
    </w:p>
    <w:p w14:paraId="4CFB21C4" w14:textId="77777777" w:rsidR="00815DCD" w:rsidRDefault="00815DCD" w:rsidP="00815DCD">
      <w:r w:rsidRPr="00815DCD">
        <w:rPr>
          <w:b/>
          <w:bCs/>
        </w:rPr>
        <w:t>Issue:</w:t>
      </w:r>
      <w:r>
        <w:t xml:space="preserve"> Headers are not properly aligned when the website is accessed on mobile devices.</w:t>
      </w:r>
    </w:p>
    <w:p w14:paraId="375EFEE8" w14:textId="16F5ABC8" w:rsidR="00815DCD" w:rsidRDefault="00815DCD" w:rsidP="00815DCD">
      <w:r w:rsidRPr="00815DCD">
        <w:rPr>
          <w:b/>
          <w:bCs/>
        </w:rPr>
        <w:t>Impact:</w:t>
      </w:r>
      <w:r>
        <w:t xml:space="preserve"> Results in a suboptimal user interface and potential confusion for users.</w:t>
      </w:r>
    </w:p>
    <w:p w14:paraId="5265E744" w14:textId="060890AB" w:rsidR="00815DCD" w:rsidRPr="00815DCD" w:rsidRDefault="00815DCD" w:rsidP="00815DCD">
      <w:pPr>
        <w:rPr>
          <w:b/>
          <w:bCs/>
        </w:rPr>
      </w:pPr>
      <w:r w:rsidRPr="00815DCD">
        <w:rPr>
          <w:b/>
          <w:bCs/>
        </w:rPr>
        <w:t xml:space="preserve">13. Order Confirmation Dialog </w:t>
      </w:r>
      <w:r w:rsidR="00925DCE" w:rsidRPr="00815DCD">
        <w:rPr>
          <w:b/>
          <w:bCs/>
        </w:rPr>
        <w:t>Behaviour</w:t>
      </w:r>
    </w:p>
    <w:p w14:paraId="2A660581" w14:textId="77777777" w:rsidR="00815DCD" w:rsidRDefault="00815DCD" w:rsidP="00815DCD">
      <w:r w:rsidRPr="00815DCD">
        <w:rPr>
          <w:b/>
          <w:bCs/>
        </w:rPr>
        <w:t>Issue:</w:t>
      </w:r>
      <w:r>
        <w:t xml:space="preserve"> Upon clicking 'Place Order,' the dialog box displaying 'Thank you for your purchase!' allows the background form to be visible and scrollable.</w:t>
      </w:r>
    </w:p>
    <w:p w14:paraId="3D408B1D" w14:textId="5E12BEEE" w:rsidR="00A96D43" w:rsidRDefault="00815DCD" w:rsidP="00815DCD">
      <w:r w:rsidRPr="00815DCD">
        <w:rPr>
          <w:b/>
          <w:bCs/>
        </w:rPr>
        <w:t>Impact:</w:t>
      </w:r>
      <w:r>
        <w:t xml:space="preserve"> Users should not be able to interact with background elements while the dialog is active; this affects transactional integrity and user experience.</w:t>
      </w:r>
    </w:p>
    <w:p w14:paraId="2D0EB7BC" w14:textId="6CFD865E" w:rsidR="00A96D43" w:rsidRPr="00A96D43" w:rsidRDefault="00A96D43" w:rsidP="00815DCD">
      <w:pPr>
        <w:rPr>
          <w:b/>
          <w:bCs/>
        </w:rPr>
      </w:pPr>
      <w:r w:rsidRPr="00A96D43">
        <w:rPr>
          <w:b/>
          <w:bCs/>
        </w:rPr>
        <w:t>Evidence:</w:t>
      </w:r>
    </w:p>
    <w:p w14:paraId="3017FA8D" w14:textId="4F3EDCF4" w:rsidR="00A96D43" w:rsidRDefault="00A96D43" w:rsidP="00815DCD">
      <w:r>
        <w:t>Refer below</w:t>
      </w:r>
    </w:p>
    <w:p w14:paraId="760F5A80" w14:textId="77777777" w:rsidR="00815DCD" w:rsidRPr="00815DCD" w:rsidRDefault="00815DCD" w:rsidP="00815DCD">
      <w:pPr>
        <w:rPr>
          <w:b/>
          <w:bCs/>
        </w:rPr>
      </w:pPr>
      <w:r w:rsidRPr="00815DCD">
        <w:rPr>
          <w:b/>
          <w:bCs/>
        </w:rPr>
        <w:t>14. Duplicate ID Generation</w:t>
      </w:r>
    </w:p>
    <w:p w14:paraId="460FE3C6" w14:textId="2FF706F2" w:rsidR="00815DCD" w:rsidRDefault="00815DCD" w:rsidP="00815DCD">
      <w:r w:rsidRPr="00815DCD">
        <w:rPr>
          <w:b/>
          <w:bCs/>
        </w:rPr>
        <w:t>Issue:</w:t>
      </w:r>
      <w:r>
        <w:t xml:space="preserve"> Each click on 'Purchase' </w:t>
      </w:r>
      <w:r>
        <w:t>button present just below</w:t>
      </w:r>
      <w:r>
        <w:t xml:space="preserve"> the dialog box bearing the 'Thank you for your purchase!' message generates a new identifier in the dialog details.</w:t>
      </w:r>
    </w:p>
    <w:p w14:paraId="6AA205C2" w14:textId="77777777" w:rsidR="00815DCD" w:rsidRDefault="00815DCD" w:rsidP="00815DCD">
      <w:r w:rsidRPr="00815DCD">
        <w:rPr>
          <w:b/>
          <w:bCs/>
        </w:rPr>
        <w:t>Impact:</w:t>
      </w:r>
      <w:r>
        <w:t xml:space="preserve"> This can lead to confusion and possible inconsistencies in order tracking.</w:t>
      </w:r>
    </w:p>
    <w:p w14:paraId="25952EE7" w14:textId="708237B6" w:rsidR="00A96D43" w:rsidRPr="00A96D43" w:rsidRDefault="00A96D43" w:rsidP="00815DCD">
      <w:pPr>
        <w:rPr>
          <w:b/>
          <w:bCs/>
        </w:rPr>
      </w:pPr>
      <w:r w:rsidRPr="00A96D43">
        <w:rPr>
          <w:b/>
          <w:bCs/>
        </w:rPr>
        <w:t>Evidence:</w:t>
      </w:r>
    </w:p>
    <w:p w14:paraId="72E2F089" w14:textId="07329A3B" w:rsidR="00A96D43" w:rsidRDefault="00A96D43" w:rsidP="00815DCD">
      <w:r w:rsidRPr="00A96D43">
        <w:lastRenderedPageBreak/>
        <w:drawing>
          <wp:inline distT="0" distB="0" distL="0" distR="0" wp14:anchorId="3B53709F" wp14:editId="0B145D88">
            <wp:extent cx="3963380" cy="2632203"/>
            <wp:effectExtent l="0" t="0" r="0" b="0"/>
            <wp:docPr id="924853758" name="Picture 1" descr="A screenshot of a credi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3758" name="Picture 1" descr="A screenshot of a credit car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5209" cy="26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DDEF" w14:textId="64C3D3B8" w:rsidR="009E12E3" w:rsidRDefault="00815DCD" w:rsidP="00815DCD">
      <w:pPr>
        <w:rPr>
          <w:b/>
          <w:bCs/>
        </w:rPr>
      </w:pPr>
      <w:r>
        <w:t xml:space="preserve"> </w:t>
      </w:r>
      <w:r w:rsidR="00000000">
        <w:rPr>
          <w:b/>
          <w:bCs/>
        </w:rPr>
        <w:t>Conclusion</w:t>
      </w:r>
    </w:p>
    <w:p w14:paraId="4520FB75" w14:textId="1DC9978E" w:rsidR="009E12E3" w:rsidRDefault="00000000">
      <w:r>
        <w:t xml:space="preserve">These issues significantly impact user experience, data integrity, </w:t>
      </w:r>
      <w:r w:rsidR="00E737DD">
        <w:t xml:space="preserve">security, performance </w:t>
      </w:r>
      <w:r>
        <w:t>and system reliability. Addressing the critical issues first, particularly form validation and cart functionality, should be prioritized to ensure proper system operation and user satisfaction.</w:t>
      </w:r>
    </w:p>
    <w:p w14:paraId="1D5B84FB" w14:textId="77777777" w:rsidR="009E12E3" w:rsidRDefault="009E12E3"/>
    <w:sectPr w:rsidR="009E12E3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13F28" w14:textId="77777777" w:rsidR="00A44889" w:rsidRDefault="00A44889">
      <w:pPr>
        <w:spacing w:after="0" w:line="240" w:lineRule="auto"/>
      </w:pPr>
      <w:r>
        <w:separator/>
      </w:r>
    </w:p>
  </w:endnote>
  <w:endnote w:type="continuationSeparator" w:id="0">
    <w:p w14:paraId="777CF90B" w14:textId="77777777" w:rsidR="00A44889" w:rsidRDefault="00A44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180B6" w14:textId="77777777" w:rsidR="00A44889" w:rsidRDefault="00A4488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9BF6BF0" w14:textId="77777777" w:rsidR="00A44889" w:rsidRDefault="00A44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2D3386"/>
    <w:multiLevelType w:val="multilevel"/>
    <w:tmpl w:val="9E466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" w15:restartNumberingAfterBreak="0">
    <w:nsid w:val="53702C9C"/>
    <w:multiLevelType w:val="multilevel"/>
    <w:tmpl w:val="11449D2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5E577D9E"/>
    <w:multiLevelType w:val="multilevel"/>
    <w:tmpl w:val="CC682D4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75F75D3C"/>
    <w:multiLevelType w:val="multilevel"/>
    <w:tmpl w:val="2A963AB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 w16cid:durableId="1421679142">
    <w:abstractNumId w:val="1"/>
  </w:num>
  <w:num w:numId="2" w16cid:durableId="417674089">
    <w:abstractNumId w:val="3"/>
  </w:num>
  <w:num w:numId="3" w16cid:durableId="176387803">
    <w:abstractNumId w:val="2"/>
  </w:num>
  <w:num w:numId="4" w16cid:durableId="631516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E12E3"/>
    <w:rsid w:val="0000670B"/>
    <w:rsid w:val="00396BB5"/>
    <w:rsid w:val="007E79D0"/>
    <w:rsid w:val="00815DCD"/>
    <w:rsid w:val="00925DCE"/>
    <w:rsid w:val="009E12E3"/>
    <w:rsid w:val="00A44889"/>
    <w:rsid w:val="00A732F7"/>
    <w:rsid w:val="00A96D43"/>
    <w:rsid w:val="00D81391"/>
    <w:rsid w:val="00E73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90164"/>
  <w15:docId w15:val="{00382DC0-CF30-4551-94AE-D077003BB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kern w:val="3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Calibri Light" w:eastAsia="Times New Roman" w:hAnsi="Calibri Light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3Char">
    <w:name w:val="Heading 3 Char"/>
    <w:basedOn w:val="DefaultParagraphFont"/>
    <w:rPr>
      <w:rFonts w:eastAsia="Times New Roman" w:cs="Times New Roman"/>
      <w:color w:val="2F5496"/>
      <w:sz w:val="28"/>
      <w:szCs w:val="28"/>
    </w:rPr>
  </w:style>
  <w:style w:type="character" w:customStyle="1" w:styleId="Heading4Char">
    <w:name w:val="Heading 4 Char"/>
    <w:basedOn w:val="DefaultParagraphFont"/>
    <w:rPr>
      <w:rFonts w:eastAsia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rPr>
      <w:rFonts w:eastAsia="Times New Roman" w:cs="Times New Roman"/>
      <w:color w:val="2F5496"/>
    </w:rPr>
  </w:style>
  <w:style w:type="character" w:customStyle="1" w:styleId="Heading6Char">
    <w:name w:val="Heading 6 Char"/>
    <w:basedOn w:val="DefaultParagraphFont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DefaultParagraphFont"/>
    <w:rPr>
      <w:rFonts w:eastAsia="Times New Roman" w:cs="Times New Roman"/>
      <w:color w:val="595959"/>
    </w:rPr>
  </w:style>
  <w:style w:type="character" w:customStyle="1" w:styleId="Heading8Char">
    <w:name w:val="Heading 8 Char"/>
    <w:basedOn w:val="DefaultParagraphFont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Calibri Light" w:eastAsia="Times New Roman" w:hAnsi="Calibri Light"/>
      <w:spacing w:val="-10"/>
      <w:sz w:val="56"/>
      <w:szCs w:val="56"/>
    </w:rPr>
  </w:style>
  <w:style w:type="character" w:customStyle="1" w:styleId="TitleChar">
    <w:name w:val="Title Char"/>
    <w:basedOn w:val="DefaultParagraphFont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2F5496"/>
    </w:rPr>
  </w:style>
  <w:style w:type="paragraph" w:styleId="IntenseQuote">
    <w:name w:val="Intense Quote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QuoteChar">
    <w:name w:val="Intense Quote Char"/>
    <w:basedOn w:val="DefaultParagraphFont"/>
    <w:rPr>
      <w:i/>
      <w:iCs/>
      <w:color w:val="2F5496"/>
    </w:rPr>
  </w:style>
  <w:style w:type="character" w:styleId="IntenseReference">
    <w:name w:val="Intense Reference"/>
    <w:basedOn w:val="DefaultParagraphFont"/>
    <w:rPr>
      <w:b/>
      <w:bCs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dc:description/>
  <cp:lastModifiedBy>Office</cp:lastModifiedBy>
  <cp:revision>7</cp:revision>
  <dcterms:created xsi:type="dcterms:W3CDTF">2025-09-26T12:04:00Z</dcterms:created>
  <dcterms:modified xsi:type="dcterms:W3CDTF">2025-09-26T17:54:00Z</dcterms:modified>
</cp:coreProperties>
</file>